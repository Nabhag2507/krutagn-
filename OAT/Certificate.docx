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AA0737" w:rsidRDefault="00B83756" w:rsidP="000340DD">
            <w:pPr>
              <w:pStyle w:val="Title"/>
            </w:pPr>
            <w:r>
              <w:t xml:space="preserve">Sports day </w:t>
            </w:r>
            <w:r w:rsidR="000340DD">
              <w:t>{year}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B83756" w:rsidP="00B83756">
            <w:pPr>
              <w:pStyle w:val="Subtitle"/>
            </w:pPr>
            <w:r>
              <w:t>Gold medal certificate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08F7ED07E5AC4E03A5CFD37C3E4FD46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0340DD" w:rsidP="00B83756">
            <w:pPr>
              <w:pStyle w:val="Name"/>
            </w:pPr>
            <w:r>
              <w:t>{name}</w:t>
            </w:r>
          </w:p>
        </w:tc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C4E4F89CFA574AF084D99660DD897C2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0340DD" w:rsidP="000340DD">
            <w:r>
              <w:t>{medalType</w:t>
            </w:r>
            <w:bookmarkStart w:id="0" w:name="_GoBack"/>
            <w:bookmarkEnd w:id="0"/>
            <w:r>
              <w:t>}</w:t>
            </w: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0340DD" w:rsidP="000340DD">
            <w:r>
              <w:t>{</w:t>
            </w:r>
            <w:proofErr w:type="spellStart"/>
            <w:r>
              <w:t>gameName</w:t>
            </w:r>
            <w:proofErr w:type="spellEnd"/>
            <w:r>
              <w:t>}</w:t>
            </w: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tc>
          <w:tcPr>
            <w:tcW w:w="5310" w:type="dxa"/>
            <w:vAlign w:val="center"/>
          </w:tcPr>
          <w:p w:rsidR="008A067C" w:rsidRDefault="000340DD" w:rsidP="000340DD">
            <w:r>
              <w:t>Award</w:t>
            </w:r>
          </w:p>
        </w:tc>
        <w:tc>
          <w:tcPr>
            <w:tcW w:w="1260" w:type="dxa"/>
            <w:vAlign w:val="center"/>
          </w:tcPr>
          <w:p w:rsidR="008A067C" w:rsidRDefault="008A067C" w:rsidP="008A067C"/>
        </w:tc>
        <w:tc>
          <w:tcPr>
            <w:tcW w:w="3330" w:type="dxa"/>
            <w:vAlign w:val="center"/>
          </w:tcPr>
          <w:p w:rsidR="008A067C" w:rsidRDefault="000340DD" w:rsidP="000340DD">
            <w:r>
              <w:t>Game name</w:t>
            </w:r>
          </w:p>
        </w:tc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484" w:rsidRDefault="000E4484" w:rsidP="003F140B">
      <w:r>
        <w:separator/>
      </w:r>
    </w:p>
  </w:endnote>
  <w:endnote w:type="continuationSeparator" w:id="0">
    <w:p w:rsidR="000E4484" w:rsidRDefault="000E4484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484" w:rsidRDefault="000E4484" w:rsidP="003F140B">
      <w:r>
        <w:separator/>
      </w:r>
    </w:p>
  </w:footnote>
  <w:footnote w:type="continuationSeparator" w:id="0">
    <w:p w:rsidR="000E4484" w:rsidRDefault="000E4484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D9BAC19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 id="Freeform 7" o:spid="_x0000_s1028" style="position:absolute;left:477;top:2730;width:11757;height:9027;visibility:visible;mso-wrap-style:square;v-text-anchor:top" coordsize="11757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EVsQA&#10;AADaAAAADwAAAGRycy9kb3ducmV2LnhtbESPQWvCQBSE7wX/w/IKvTWbekglukorCKXtIUYJPT6y&#10;zyQ0+zZkV7P9911B8DjMzDfMahNMLy40us6ygpckBUFcW91xo+B42D0vQDiPrLG3TAr+yMFmPXtY&#10;Ya7txHu6lL4REcIuRwWt90MupatbMugSOxBH72RHgz7KsZF6xCnCTS/naZpJgx3HhRYH2rZU/5Zn&#10;o+DzlFbnnyy8vi/67yLzX1UojFHq6TG8LUF4Cv4evrU/tIIMrlfiD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RFbEAAAA2gAAAA8AAAAAAAAAAAAAAAAAmAIAAGRycy9k&#10;b3ducmV2LnhtbFBLBQYAAAAABAAEAPUAAACJAw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A7sUA&#10;AADaAAAADwAAAGRycy9kb3ducmV2LnhtbESPQWvCQBSE74L/YXlCL9JsWqWE6CpFECziwbTU6yP7&#10;TNJm38bsNon++m6h4HGY+WaY5XowteiodZVlBU9RDII4t7riQsHH+/YxAeE8ssbaMim4koP1ajxa&#10;Yqptz0fqMl+IUMIuRQWl900qpctLMugi2xAH72xbgz7ItpC6xT6Um1o+x/GLNFhxWCixoU1J+Xf2&#10;YxTMkt1tePs8F5fNLZsf5HG6P32RUg+T4XUBwtPg7+F/eqcDB39Xw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cDuxQAAANoAAAAPAAAAAAAAAAAAAAAAAJgCAABkcnMv&#10;ZG93bnJldi54bWxQSwUGAAAAAAQABAD1AAAAigM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RiTr4A&#10;AADaAAAADwAAAGRycy9kb3ducmV2LnhtbERPy4rCMBTdD/gP4QruxtTxQalNRYQBceULdHlprm21&#10;uSlN1M7fTwTB5eG800VnavGg1lWWFYyGEQji3OqKCwXHw+93DMJ5ZI21ZVLwRw4WWe8rxUTbJ+/o&#10;sfeFCCHsElRQet8kUrq8JINuaBviwF1sa9AH2BZSt/gM4aaWP1E0kwYrDg0lNrQqKb/t7ybM2LnD&#10;Jl6u9RjP5nSbHrdRfC2UGvS75RyEp85/xG/3WiuYwOtK8IPM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EYk6+AAAA2gAAAA8AAAAAAAAAAAAAAAAAmAIAAGRycy9kb3ducmV2&#10;LnhtbFBLBQYAAAAABAAEAPUAAACDAw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zFMMA&#10;AADaAAAADwAAAGRycy9kb3ducmV2LnhtbESPQWvCQBSE74L/YXlCb2ajkFKjq4ha8GJBq8HjI/tM&#10;gtm3IbvR+O+7hUKPw8x8wyxWvanFg1pXWVYwiWIQxLnVFRcKzt+f4w8QziNrrC2Tghc5WC2HgwWm&#10;2j75SI+TL0SAsEtRQel9k0rp8pIMusg2xMG72dagD7ItpG7xGeCmltM4fpcGKw4LJTa0KSm/nzqj&#10;YBMfJuaY7Wh3uW4vs6nrkmz/pdTbqF/PQXjq/X/4r73XChL4vRJu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pzFMMAAADaAAAADwAAAAAAAAAAAAAAAACYAgAAZHJzL2Rv&#10;d25yZXYueG1sUEsFBgAAAAAEAAQA9QAAAIgD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gTcMA&#10;AADaAAAADwAAAGRycy9kb3ducmV2LnhtbESPT2sCMRTE7wW/Q3hCbzVrEatbo0hB8FDEPwWvj+R1&#10;s3Xzsm6irn56IxQ8DjPzG2Yya10lztSE0rOCfi8DQay9KblQ8LNbvI1AhIhssPJMCq4UYDbtvEww&#10;N/7CGzpvYyEShEOOCmyMdS5l0JYchp6viZP36xuHMcmmkKbBS4K7Sr5n2VA6LDktWKzpy5I+bE9O&#10;wea27xPp4doOcD8/rr7H+g/HSr122/kniEhtfIb/20uj4AMeV9IN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JgTcMAAADaAAAADwAAAAAAAAAAAAAAAACYAgAAZHJzL2Rv&#10;d25yZXYueG1sUEsFBgAAAAAEAAQA9QAAAIgD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KxMAA&#10;AADaAAAADwAAAGRycy9kb3ducmV2LnhtbERPy4rCMBTdC/5DuIIbGVMdFKlGEV/MVkdkZnenubbV&#10;5iY0Uevfm4Uwy8N5zxaNqcSdal9aVjDoJyCIM6tLzhUcv7cfExA+IGusLJOCJ3lYzNutGabaPnhP&#10;90PIRQxhn6KCIgSXSumzggz6vnXEkTvb2mCIsM6lrvERw00lh0kylgZLjg0FOloVlF0PN6NgdO49&#10;R79/7nMz/rnmvYm72N1prVS30yynIAI14V/8dn9pBXFrvBJv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cKxMAAAADaAAAADwAAAAAAAAAAAAAAAACYAgAAZHJzL2Rvd25y&#10;ZXYueG1sUEsFBgAAAAAEAAQA9QAAAIUD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KTMEA&#10;AADaAAAADwAAAGRycy9kb3ducmV2LnhtbESPT4vCMBTE74LfITxhb5q6iLjVKOq64GERbMXzo3n9&#10;o81LaaLWb28WhD0OM/MbZrHqTC3u1LrKsoLxKAJBnFldcaHglP4MZyCcR9ZYWyYFT3KwWvZ7C4y1&#10;ffCR7okvRICwi1FB6X0TS+mykgy6kW2Ig5fb1qAPsi2kbvER4KaWn1E0lQYrDgslNrQtKbsmN6Pg&#10;cE6jfIf2d7bB485d6JKnk2+lPgbdeg7CU+f/w+/2Xiv4gr8r4Qb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CkzBAAAA2gAAAA8AAAAAAAAAAAAAAAAAmAIAAGRycy9kb3du&#10;cmV2LnhtbFBLBQYAAAAABAAEAPUAAACGAw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0/cUA&#10;AADbAAAADwAAAGRycy9kb3ducmV2LnhtbESPQWvCQBCF74L/YRmhF6kbPVhJsxERC0IRrHrwOM1O&#10;k2B2NmS3SfrvO4dCbzO8N+99k21H16ieulB7NrBcJKCIC29rLg3crm/PG1AhIltsPJOBHwqwzaeT&#10;DFPrB/6g/hJLJSEcUjRQxdimWoeiIodh4Vti0b585zDK2pXadjhIuGv0KknW2mHN0lBhS/uKisfl&#10;2xm43z73odkNlLzPT4c+ns8vBz8Y8zQbd6+gIo3x3/x3fbSCL/Tyiwy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T9xQAAANsAAAAPAAAAAAAAAAAAAAAAAJgCAABkcnMv&#10;ZG93bnJldi54bWxQSwUGAAAAAAQABAD1AAAAigM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i3cEA&#10;AADbAAAADwAAAGRycy9kb3ducmV2LnhtbERP32vCMBB+H/g/hBvsbU07UUZnlCFsCO7Bdvp+NLe2&#10;2FxCk2nmX78Igm/38f28xSqaQZxo9L1lBUWWgyBurO65VbD//nh+BeEDssbBMin4Iw+r5eRhgaW2&#10;Z67oVIdWpBD2JSroQnCllL7pyKDPrCNO3I8dDYYEx1bqEc8p3AzyJc/n0mDPqaFDR+uOmmP9axTM&#10;vqZO76q4/awK4w6xrobjJSr19Bjf30AEiuEuvrk3Os0v4Pp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Yt3BAAAA2wAAAA8AAAAAAAAAAAAAAAAAmAIAAGRycy9kb3du&#10;cmV2LnhtbFBLBQYAAAAABAAEAPUAAACGAw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Pib8A&#10;AADbAAAADwAAAGRycy9kb3ducmV2LnhtbESPTYvCMBCG74L/IYzgTVMFRaqxiOAq3uzu3odm7IfN&#10;pCRZrf/eCMLeZphn3o9N1ptW3Mn52rKC2TQBQVxYXXOp4Of7MFmB8AFZY2uZFDzJQ7YdDjaYavvg&#10;C93zUIoowj5FBVUIXSqlLyoy6Ke2I463q3UGQ1xdKbXDRxQ3rZwnyVIarDk6VNjRvqLilv8ZBYvf&#10;r3O+i0Rfu+Y5Wx33rmlzpcajfrcGEagP//Dn+6Rj/Dm8u8QB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Bw+JvwAAANsAAAAPAAAAAAAAAAAAAAAAAJgCAABkcnMvZG93bnJl&#10;di54bWxQSwUGAAAAAAQABAD1AAAAhAM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bjcQA&#10;AADbAAAADwAAAGRycy9kb3ducmV2LnhtbESPQWvCQBCF74L/YRmht7qJBS3RVYpoqRSEJoVeh+yY&#10;hGZnw+42Sf31bqHgbYb33jdvNrvRtKIn5xvLCtJ5AoK4tLrhSsFncXx8BuEDssbWMin4JQ+77XSy&#10;wUzbgT+oz0MlIoR9hgrqELpMSl/WZNDPbUcctYt1BkNcXSW1wyHCTSsXSbKUBhuOF2rsaF9T+Z3/&#10;mEjhQ//F19dwku5crFJ0/Xn1rtTDbHxZgwg0hrv5P/2mY/0n+PslDi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m43EAAAA2wAAAA8AAAAAAAAAAAAAAAAAmAIAAGRycy9k&#10;b3ducmV2LnhtbFBLBQYAAAAABAAEAPUAAACJAw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fS8EA&#10;AADbAAAADwAAAGRycy9kb3ducmV2LnhtbERPTWsCMRC9C/6HMAVvmq1oLatRRBAUD61aPI/JdHfp&#10;ZrImUdd/3xQK3ubxPme2aG0tbuRD5VjB6yADQaydqbhQ8HVc999BhIhssHZMCh4UYDHvdmaYG3fn&#10;Pd0OsRAphEOOCsoYm1zKoEuyGAauIU7ct/MWY4K+kMbjPYXbWg6z7E1arDg1lNjQqiT9c7haBadJ&#10;HOvV9qyHH8XZV59mkl3CTqneS7ucgojUxqf4370xaf4I/n5J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n0vBAAAA2wAAAA8AAAAAAAAAAAAAAAAAmAIAAGRycy9kb3du&#10;cmV2LnhtbFBLBQYAAAAABAAEAPUAAACGAw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G8cMA&#10;AADbAAAADwAAAGRycy9kb3ducmV2LnhtbERPTWvCQBC9C/6HZQQvUjdtUSR1EyQg5CK0SaF4G7LT&#10;JDU7G7JrTP99tyB4m8f7nH06mU6MNLjWsoLndQSCuLK65VrBZ3l82oFwHlljZ5kU/JKDNJnP9hhr&#10;e+MPGgtfixDCLkYFjfd9LKWrGjLo1rYnDty3HQz6AIda6gFvIdx08iWKttJgy6GhwZ6yhqpLcTUK&#10;zpvy1RTvq+1P9pVn+fFEY19elVoupsMbCE+Tf4jv7lyH+Rv4/yU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yG8cMAAADbAAAADwAAAAAAAAAAAAAAAACYAgAAZHJzL2Rv&#10;d25yZXYueG1sUEsFBgAAAAAEAAQA9QAAAIgD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k5sAA&#10;AADbAAAADwAAAGRycy9kb3ducmV2LnhtbERPS4vCMBC+L/gfwgh7W1M9FKlG8Qlet66Kt6EZ22oz&#10;qU2s3X+/EYS9zcf3nOm8M5VoqXGlZQXDQQSCOLO65FzBz377NQbhPLLGyjIp+CUH81nvY4qJtk/+&#10;pjb1uQgh7BJUUHhfJ1K6rCCDbmBr4sBdbGPQB9jkUjf4DOGmkqMoiqXBkkNDgTWtCspu6cMo2J/i&#10;83pzHa7N/ZCOzT2Sq+OyVeqz3y0mIDx1/l/8du90mB/D65dwgJ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Uk5sAAAADbAAAADwAAAAAAAAAAAAAAAACYAgAAZHJzL2Rvd25y&#10;ZXYueG1sUEsFBgAAAAAEAAQA9QAAAIUD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6MMAA&#10;AADbAAAADwAAAGRycy9kb3ducmV2LnhtbERPS2vCQBC+F/wPywje6qRaWkldRQQhHpuK9DjNTpNg&#10;djZmN4/+++6h0OPH997uJ9uogTtfO9HwtExAsRTO1FJquHycHjegfCAx1DhhDT/sYb+bPWwpNW6U&#10;dx7yUKoYIj4lDVUIbYroi4ot+aVrWSL37TpLIcKuRNPRGMNtg6skeUFLtcSGilo+Vlzc8t5qKNf8&#10;dT1/ZuvN67W/hBvmd8Sj1ov5dHgDFXgK/+I/d2Y0PMf18Uv8Ab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U6MMAAAADbAAAADwAAAAAAAAAAAAAAAACYAgAAZHJzL2Rvd25y&#10;ZXYueG1sUEsFBgAAAAAEAAQA9QAAAIUD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Nd8IA&#10;AADbAAAADwAAAGRycy9kb3ducmV2LnhtbESPT4vCMBTE74LfIbwFb5oqsmjXKKIIIsL67+Dx0bxt&#10;yzYvpYlN/fZmYcHjMDO/YRarzlSipcaVlhWMRwkI4szqknMFt+tuOAPhPLLGyjIpeJKD1bLfW2Cq&#10;beAztRefiwhhl6KCwvs6ldJlBRl0I1sTR+/HNgZ9lE0udYMhwk0lJ0nyKQ2WHBcKrGlTUPZ7eRgF&#10;ZTjOJt962wW+r8P5lMm5ObRKDT669RcIT51/h//be61gOoa/L/EH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A13wgAAANsAAAAPAAAAAAAAAAAAAAAAAJgCAABkcnMvZG93&#10;bnJldi54bWxQSwUGAAAAAAQABAD1AAAAhwM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dV8QA&#10;AADbAAAADwAAAGRycy9kb3ducmV2LnhtbESP3WrCQBSE7wu+w3KE3hTdNBQJ0VVUEC2Fgj8PcMwe&#10;k2D2bNhdk/j23UKhl8PMfMMsVoNpREfO15YVvE8TEMSF1TWXCi7n3SQD4QOyxsYyKXiSh9Vy9LLA&#10;XNuej9SdQikihH2OCqoQ2lxKX1Rk0E9tSxy9m3UGQ5SulNphH+GmkWmSzKTBmuNChS1tKyrup4dR&#10;sMn6zfD2uZt1F8yutN9/p+7rodTreFjPQQQawn/4r33QCj5S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U3VfEAAAA2wAAAA8AAAAAAAAAAAAAAAAAmAIAAGRycy9k&#10;b3ducmV2LnhtbFBLBQYAAAAABAAEAPUAAACJAw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Shape" o:spid="_x0000_s1046" style="position:absolute;left:1358;top:13308;width:1919;height:8076;visibility:visible;mso-wrap-style:square;v-text-anchor:middle" coordsize="21336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tQ8EA&#10;AADaAAAADwAAAGRycy9kb3ducmV2LnhtbERPy2rCQBTdC/2H4Ra6MxNTEEkdRZsWAm58LVxeMrdJ&#10;2sydNDNN0n59RxBcHs57uR5NI3rqXG1ZwSyKQRAXVtdcKjif3qcLEM4ja2wsk4JfcrBePUyWmGo7&#10;8IH6oy9FCGGXooLK+zaV0hUVGXSRbYkD92E7gz7ArpS6wyGEm0YmcTyXBmsODRW29FpR8XX8MWHG&#10;999wiHf7N3fJZTF7zrJhW34q9fQ4bl5AeBr9XXxz51pBAtcrwQ9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rUPBAAAA2gAAAA8AAAAAAAAAAAAAAAAAmAIAAGRycy9kb3du&#10;cmV2LnhtbFBLBQYAAAAABAAEAPUAAACGAw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6B8IA&#10;AADbAAAADwAAAGRycy9kb3ducmV2LnhtbESPQWsCMRSE7wX/Q3iCF9GstoisRlFBKD0UquL5kTw3&#10;i5uXJYm69dc3hUKPw8x8wyzXnWvEnUKsPSuYjAsQxNqbmisFp+N+NAcRE7LBxjMp+KYI61XvZYml&#10;8Q/+ovshVSJDOJaowKbUllJGbclhHPuWOHsXHxymLEMlTcBHhrtGTotiJh3WnBcstrSzpK+Hm1Nw&#10;3g5xuAlT3Omb/Zx/uKfG81OpQb/bLEAk6tJ/+K/9bhS8vcL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3oHwgAAANsAAAAPAAAAAAAAAAAAAAAAAJgCAABkcnMvZG93&#10;bnJldi54bWxQSwUGAAAAAAQABAD1AAAAhwM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NlsYA&#10;AADbAAAADwAAAGRycy9kb3ducmV2LnhtbESPQWvCQBSE74X+h+UVequbSpCSuooUKoIRmkR7fmaf&#10;SWj2bcxuNfrruwXB4zAz3zDT+WBacaLeNZYVvI4iEMSl1Q1XCrbF58sbCOeRNbaWScGFHMxnjw9T&#10;TLQ9c0an3FciQNglqKD2vkukdGVNBt3IdsTBO9jeoA+yr6Tu8RzgppXjKJpIgw2HhRo7+qip/Ml/&#10;jYL0GhfZyu93y/11F39t08l6831U6vlpWLyD8DT4e/jWXmkFcQz/X8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NlsYAAADbAAAADwAAAAAAAAAAAAAAAACYAgAAZHJz&#10;L2Rvd25yZXYueG1sUEsFBgAAAAAEAAQA9QAAAIsD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CMcQA&#10;AADbAAAADwAAAGRycy9kb3ducmV2LnhtbESPQWvCQBSE74X+h+UVequbFC01uoYqFvTQg1bw+sw+&#10;k2D2bdhdTfTXu4WCx2FmvmGmeW8acSHna8sK0kECgriwuuZSwe73++0ThA/IGhvLpOBKHvLZ89MU&#10;M2073tBlG0oRIewzVFCF0GZS+qIig35gW+LoHa0zGKJ0pdQOuwg3jXxPkg9psOa4UGFLi4qK0/Zs&#10;FKBNz87uxvPD3nfrxc9tQ8t2rtTrS/81ARGoD4/wf3ulFQxH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jAjHEAAAA2wAAAA8AAAAAAAAAAAAAAAAAmAIAAGRycy9k&#10;b3ducmV2LnhtbFBLBQYAAAAABAAEAPUAAACJAw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8QYsIA&#10;AADbAAAADwAAAGRycy9kb3ducmV2LnhtbESPQWvCQBSE70L/w/KE3sxGqVKiq0ilwZOireDxkX0m&#10;0ezbdHfV9N93BaHHYWa+YWaLzjTiRs7XlhUMkxQEcWF1zaWC76/PwTsIH5A1NpZJwS95WMxfejPM&#10;tL3zjm77UIoIYZ+hgiqENpPSFxUZ9IltiaN3ss5giNKVUju8R7hp5ChNJ9JgzXGhwpY+Kiou+6tR&#10;cLB5yC/I29XmPD66peef/MhKvfa75RREoC78h5/ttVbwNoHHl/g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xBiwgAAANsAAAAPAAAAAAAAAAAAAAAAAJgCAABkcnMvZG93&#10;bnJldi54bWxQSwUGAAAAAAQABAD1AAAAhwM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hcIA&#10;AADbAAAADwAAAGRycy9kb3ducmV2LnhtbESPT4vCMBTE74LfITxhb5paxJVqFBFcBU/rH/D4aF7b&#10;YPNSmqx2/fRGWNjjMDO/YRarztbiTq03jhWMRwkI4txpw6WC82k7nIHwAVlj7ZgU/JKH1bLfW2Cm&#10;3YO/6X4MpYgQ9hkqqEJoMil9XpFFP3INcfQK11oMUbal1C0+ItzWMk2SqbRoOC5U2NCmovx2/LEK&#10;Dk3uioK+zP5ye6Z03VnTHVKlPgbdeg4iUBf+w3/tvVYw+YT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FCFwgAAANsAAAAPAAAAAAAAAAAAAAAAAJgCAABkcnMvZG93&#10;bnJldi54bWxQSwUGAAAAAAQABAD1AAAAhwM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756"/>
    <w:rsid w:val="000340DD"/>
    <w:rsid w:val="0006192F"/>
    <w:rsid w:val="000E4484"/>
    <w:rsid w:val="001B24AF"/>
    <w:rsid w:val="00337484"/>
    <w:rsid w:val="003F140B"/>
    <w:rsid w:val="004E338A"/>
    <w:rsid w:val="0050334E"/>
    <w:rsid w:val="00657B53"/>
    <w:rsid w:val="0069082D"/>
    <w:rsid w:val="008A067C"/>
    <w:rsid w:val="00A1495F"/>
    <w:rsid w:val="00A410FF"/>
    <w:rsid w:val="00AA0737"/>
    <w:rsid w:val="00AB489F"/>
    <w:rsid w:val="00B83756"/>
    <w:rsid w:val="00BC2478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3E850B57-E0B5-41CA-BC84-7FE280319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mpu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F7ED07E5AC4E03A5CFD37C3E4FD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04607A-185D-41AC-8E87-FB9DD9E67CEB}"/>
      </w:docPartPr>
      <w:docPartBody>
        <w:p w:rsidR="00A001A2" w:rsidRDefault="00052C9D">
          <w:pPr>
            <w:pStyle w:val="08F7ED07E5AC4E03A5CFD37C3E4FD463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C4E4F89CFA574AF084D99660DD897C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8846D-CEDB-4287-BFF0-0DB46928FF13}"/>
      </w:docPartPr>
      <w:docPartBody>
        <w:p w:rsidR="00AB600C" w:rsidRPr="00AA0737" w:rsidRDefault="00052C9D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A001A2" w:rsidRDefault="00052C9D">
          <w:pPr>
            <w:pStyle w:val="C4E4F89CFA574AF084D99660DD897C2A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C9D"/>
    <w:rsid w:val="00052C9D"/>
    <w:rsid w:val="00545D6E"/>
    <w:rsid w:val="00A0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4E0FAE78D24D66828BDCF2FF034068">
    <w:name w:val="704E0FAE78D24D66828BDCF2FF034068"/>
  </w:style>
  <w:style w:type="paragraph" w:customStyle="1" w:styleId="923AE90994564F5697F605F90504D1A3">
    <w:name w:val="923AE90994564F5697F605F90504D1A3"/>
  </w:style>
  <w:style w:type="paragraph" w:customStyle="1" w:styleId="08F7ED07E5AC4E03A5CFD37C3E4FD463">
    <w:name w:val="08F7ED07E5AC4E03A5CFD37C3E4FD463"/>
  </w:style>
  <w:style w:type="paragraph" w:customStyle="1" w:styleId="19CA857C43DD4B6AAA6256FFBD62C901">
    <w:name w:val="19CA857C43DD4B6AAA6256FFBD62C901"/>
  </w:style>
  <w:style w:type="paragraph" w:customStyle="1" w:styleId="C4E4F89CFA574AF084D99660DD897C2A">
    <w:name w:val="C4E4F89CFA574AF084D99660DD897C2A"/>
  </w:style>
  <w:style w:type="paragraph" w:customStyle="1" w:styleId="AA5E80DF10044AF19925B2B1D208580D">
    <w:name w:val="AA5E80DF10044AF19925B2B1D208580D"/>
  </w:style>
  <w:style w:type="paragraph" w:customStyle="1" w:styleId="60FDB0879BFA4CF48A039555C772AF30">
    <w:name w:val="60FDB0879BFA4CF48A039555C772AF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4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Ramesh Dhamsaniya</dc:creator>
  <cp:keywords/>
  <dc:description/>
  <cp:lastModifiedBy>Ramesh Dhamsaniya</cp:lastModifiedBy>
  <cp:revision>2</cp:revision>
  <dcterms:created xsi:type="dcterms:W3CDTF">2025-07-09T05:26:00Z</dcterms:created>
  <dcterms:modified xsi:type="dcterms:W3CDTF">2025-07-09T05:34:00Z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